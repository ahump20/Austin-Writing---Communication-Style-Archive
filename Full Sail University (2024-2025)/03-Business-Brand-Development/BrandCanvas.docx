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09D6" w:rsidRDefault="00154348">
      <w:pPr>
        <w:spacing w:after="0"/>
        <w:ind w:left="-1440" w:right="14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F18156" wp14:editId="3F10A8AF">
                <wp:simplePos x="0" y="0"/>
                <wp:positionH relativeFrom="column">
                  <wp:posOffset>3854152</wp:posOffset>
                </wp:positionH>
                <wp:positionV relativeFrom="paragraph">
                  <wp:posOffset>10622422</wp:posOffset>
                </wp:positionV>
                <wp:extent cx="2213361" cy="666572"/>
                <wp:effectExtent l="0" t="0" r="9525" b="69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361" cy="666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 w:rsidP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1815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303.5pt;margin-top:836.4pt;width:174.3pt;height:5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" fillcolor="white [3201]" strokeweight=".5pt">
                <v:textbox>
                  <w:txbxContent>
                    <w:p w:rsidR="00154348" w:rsidRDefault="00154348" w:rsidP="001543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FA53F6" wp14:editId="5FF2E4DE">
                <wp:simplePos x="0" y="0"/>
                <wp:positionH relativeFrom="column">
                  <wp:posOffset>4031882</wp:posOffset>
                </wp:positionH>
                <wp:positionV relativeFrom="paragraph">
                  <wp:posOffset>9920000</wp:posOffset>
                </wp:positionV>
                <wp:extent cx="1939895" cy="546931"/>
                <wp:effectExtent l="0" t="0" r="16510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895" cy="54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 w:rsidP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A53F6" id="Text Box 17" o:spid="_x0000_s1027" type="#_x0000_t202" style="position:absolute;left:0;text-align:left;margin-left:317.45pt;margin-top:781.1pt;width:152.75pt;height:43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" fillcolor="white [3201]" strokeweight=".5pt">
                <v:textbox>
                  <w:txbxContent>
                    <w:p w:rsidR="00154348" w:rsidRDefault="00154348" w:rsidP="001543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3D8D2B" wp14:editId="02787BD8">
                <wp:simplePos x="0" y="0"/>
                <wp:positionH relativeFrom="column">
                  <wp:posOffset>3963516</wp:posOffset>
                </wp:positionH>
                <wp:positionV relativeFrom="paragraph">
                  <wp:posOffset>8962871</wp:posOffset>
                </wp:positionV>
                <wp:extent cx="1939895" cy="546931"/>
                <wp:effectExtent l="0" t="0" r="16510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895" cy="54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 w:rsidP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D8D2B" id="Text Box 16" o:spid="_x0000_s1028" type="#_x0000_t202" style="position:absolute;left:0;text-align:left;margin-left:312.1pt;margin-top:705.75pt;width:152.75pt;height:43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" fillcolor="white [3201]" strokeweight=".5pt">
                <v:textbox>
                  <w:txbxContent>
                    <w:p w:rsidR="00154348" w:rsidRDefault="00154348" w:rsidP="001543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017DE1" wp14:editId="4BB9E7EA">
                <wp:simplePos x="0" y="0"/>
                <wp:positionH relativeFrom="column">
                  <wp:posOffset>3963516</wp:posOffset>
                </wp:positionH>
                <wp:positionV relativeFrom="paragraph">
                  <wp:posOffset>8048340</wp:posOffset>
                </wp:positionV>
                <wp:extent cx="1939895" cy="546931"/>
                <wp:effectExtent l="0" t="0" r="16510" b="1206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895" cy="54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 w:rsidP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17DE1" id="Text Box 15" o:spid="_x0000_s1029" type="#_x0000_t202" style="position:absolute;left:0;text-align:left;margin-left:312.1pt;margin-top:633.75pt;width:152.75pt;height:4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" fillcolor="white [3201]" strokeweight=".5pt">
                <v:textbox>
                  <w:txbxContent>
                    <w:p w:rsidR="00154348" w:rsidRDefault="00154348" w:rsidP="001543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F5A42E" wp14:editId="51D16299">
                <wp:simplePos x="0" y="0"/>
                <wp:positionH relativeFrom="column">
                  <wp:posOffset>3963255</wp:posOffset>
                </wp:positionH>
                <wp:positionV relativeFrom="paragraph">
                  <wp:posOffset>7193981</wp:posOffset>
                </wp:positionV>
                <wp:extent cx="1939895" cy="546931"/>
                <wp:effectExtent l="0" t="0" r="16510" b="1206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895" cy="54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 w:rsidP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5A42E" id="Text Box 14" o:spid="_x0000_s1030" type="#_x0000_t202" style="position:absolute;left:0;text-align:left;margin-left:312.05pt;margin-top:566.45pt;width:152.75pt;height:43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" fillcolor="white [3201]" strokeweight=".5pt">
                <v:textbox>
                  <w:txbxContent>
                    <w:p w:rsidR="00154348" w:rsidRDefault="00154348" w:rsidP="001543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3829E5" wp14:editId="4D2C2504">
                <wp:simplePos x="0" y="0"/>
                <wp:positionH relativeFrom="column">
                  <wp:posOffset>4084890</wp:posOffset>
                </wp:positionH>
                <wp:positionV relativeFrom="paragraph">
                  <wp:posOffset>6255521</wp:posOffset>
                </wp:positionV>
                <wp:extent cx="1939895" cy="546931"/>
                <wp:effectExtent l="0" t="0" r="16510" b="120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895" cy="54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4348" w:rsidRDefault="001543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829E5" id="Text Box 13" o:spid="_x0000_s1031" type="#_x0000_t202" style="position:absolute;left:0;text-align:left;margin-left:321.65pt;margin-top:492.55pt;width:152.75pt;height:4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" fillcolor="white [3201]" strokeweight=".5pt">
                <v:textbox>
                  <w:txbxContent>
                    <w:p w:rsidR="00154348" w:rsidRDefault="00154348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BA05A3" wp14:editId="4A2A0363">
                <wp:simplePos x="0" y="0"/>
                <wp:positionH relativeFrom="column">
                  <wp:posOffset>-102550</wp:posOffset>
                </wp:positionH>
                <wp:positionV relativeFrom="paragraph">
                  <wp:posOffset>12434131</wp:posOffset>
                </wp:positionV>
                <wp:extent cx="8409062" cy="1444239"/>
                <wp:effectExtent l="0" t="0" r="11430" b="165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9062" cy="1444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1385" w:rsidRDefault="00B51385">
                            <w:r>
                              <w:t>1.</w:t>
                            </w:r>
                          </w:p>
                          <w:p w:rsidR="00B51385" w:rsidRDefault="00B51385"/>
                          <w:p w:rsidR="00B51385" w:rsidRDefault="00B51385">
                            <w:r>
                              <w:t>2.</w:t>
                            </w:r>
                          </w:p>
                          <w:p w:rsidR="00B51385" w:rsidRDefault="00B51385"/>
                          <w:p w:rsidR="00B51385" w:rsidRDefault="00B51385">
                            <w:r>
                              <w:t>3.</w:t>
                            </w:r>
                          </w:p>
                          <w:p w:rsidR="00B51385" w:rsidRDefault="00B51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A05A3" id="Text Box 12" o:spid="_x0000_s1032" type="#_x0000_t202" style="position:absolute;left:0;text-align:left;margin-left:-8.05pt;margin-top:979.05pt;width:662.15pt;height:113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" fillcolor="white [3201]" strokeweight=".5pt">
                <v:textbox>
                  <w:txbxContent>
                    <w:p w:rsidR="00B51385" w:rsidRDefault="00B51385">
                      <w:r>
                        <w:t>1.</w:t>
                      </w:r>
                    </w:p>
                    <w:p w:rsidR="00B51385" w:rsidRDefault="00B51385"/>
                    <w:p w:rsidR="00B51385" w:rsidRDefault="00B51385">
                      <w:r>
                        <w:t>2.</w:t>
                      </w:r>
                    </w:p>
                    <w:p w:rsidR="00B51385" w:rsidRDefault="00B51385"/>
                    <w:p w:rsidR="00B51385" w:rsidRDefault="00B51385">
                      <w:r>
                        <w:t>3.</w:t>
                      </w:r>
                    </w:p>
                    <w:p w:rsidR="00B51385" w:rsidRDefault="00B51385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0FB5DB" wp14:editId="1C79FA6B">
                <wp:simplePos x="0" y="0"/>
                <wp:positionH relativeFrom="column">
                  <wp:posOffset>6288452</wp:posOffset>
                </wp:positionH>
                <wp:positionV relativeFrom="paragraph">
                  <wp:posOffset>9227583</wp:posOffset>
                </wp:positionV>
                <wp:extent cx="2290011" cy="1760434"/>
                <wp:effectExtent l="0" t="0" r="8890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011" cy="1760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FB5DB" id="Text Box 11" o:spid="_x0000_s1033" type="#_x0000_t202" style="position:absolute;left:0;text-align:left;margin-left:495.15pt;margin-top:726.6pt;width:180.3pt;height:13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" fillcolor="white [3201]" strokeweight=".5pt">
                <v:textbox>
                  <w:txbxContent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0E8F2D" wp14:editId="0EED7FF8">
                <wp:simplePos x="0" y="0"/>
                <wp:positionH relativeFrom="column">
                  <wp:posOffset>-377344</wp:posOffset>
                </wp:positionH>
                <wp:positionV relativeFrom="paragraph">
                  <wp:posOffset>9227731</wp:posOffset>
                </wp:positionV>
                <wp:extent cx="2290011" cy="1760434"/>
                <wp:effectExtent l="0" t="0" r="8890" b="177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011" cy="1760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/>
                          <w:p w:rsidR="00B51385" w:rsidRDefault="00B51385" w:rsidP="00B51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E8F2D" id="Text Box 10" o:spid="_x0000_s1034" type="#_x0000_t202" style="position:absolute;left:0;text-align:left;margin-left:-29.7pt;margin-top:726.6pt;width:180.3pt;height:13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" fillcolor="white [3201]" strokeweight=".5pt">
                <v:textbox>
                  <w:txbxContent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/>
                    <w:p w:rsidR="00B51385" w:rsidRDefault="00B51385" w:rsidP="00B51385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10750F" wp14:editId="003ED3A4">
                <wp:simplePos x="0" y="0"/>
                <wp:positionH relativeFrom="column">
                  <wp:posOffset>-377190</wp:posOffset>
                </wp:positionH>
                <wp:positionV relativeFrom="paragraph">
                  <wp:posOffset>5997153</wp:posOffset>
                </wp:positionV>
                <wp:extent cx="2290011" cy="1760434"/>
                <wp:effectExtent l="0" t="0" r="8890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011" cy="1760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>
                            <w:r>
                              <w:t>*</w:t>
                            </w:r>
                          </w:p>
                          <w:p w:rsidR="00B51385" w:rsidRDefault="00B51385" w:rsidP="00B51385"/>
                          <w:p w:rsidR="00B51385" w:rsidRDefault="00B51385" w:rsidP="00B51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0750F" id="Text Box 9" o:spid="_x0000_s1035" type="#_x0000_t202" style="position:absolute;left:0;text-align:left;margin-left:-29.7pt;margin-top:472.2pt;width:180.3pt;height:13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" fillcolor="white [3201]" strokeweight=".5pt">
                <v:textbox>
                  <w:txbxContent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>
                      <w:r>
                        <w:t>*</w:t>
                      </w:r>
                    </w:p>
                    <w:p w:rsidR="00B51385" w:rsidRDefault="00B51385" w:rsidP="00B51385"/>
                    <w:p w:rsidR="00B51385" w:rsidRDefault="00B51385" w:rsidP="00B51385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699EB" wp14:editId="52D019A2">
                <wp:simplePos x="0" y="0"/>
                <wp:positionH relativeFrom="column">
                  <wp:posOffset>6289705</wp:posOffset>
                </wp:positionH>
                <wp:positionV relativeFrom="paragraph">
                  <wp:posOffset>6358071</wp:posOffset>
                </wp:positionV>
                <wp:extent cx="2290011" cy="1760434"/>
                <wp:effectExtent l="0" t="0" r="8890" b="177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011" cy="1760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1385" w:rsidRDefault="00B51385">
                            <w:r>
                              <w:t>1.</w:t>
                            </w:r>
                          </w:p>
                          <w:p w:rsidR="00B51385" w:rsidRDefault="00B51385">
                            <w:r>
                              <w:t>2.</w:t>
                            </w:r>
                          </w:p>
                          <w:p w:rsidR="00B51385" w:rsidRDefault="00B51385">
                            <w:r>
                              <w:t>3.</w:t>
                            </w:r>
                          </w:p>
                          <w:p w:rsidR="00B51385" w:rsidRDefault="00B51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99EB" id="Text Box 8" o:spid="_x0000_s1036" type="#_x0000_t202" style="position:absolute;left:0;text-align:left;margin-left:495.25pt;margin-top:500.65pt;width:180.3pt;height:13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" fillcolor="white [3201]" strokeweight=".5pt">
                <v:textbox>
                  <w:txbxContent>
                    <w:p w:rsidR="00B51385" w:rsidRDefault="00B51385">
                      <w:r>
                        <w:t>1.</w:t>
                      </w:r>
                    </w:p>
                    <w:p w:rsidR="00B51385" w:rsidRDefault="00B51385">
                      <w:r>
                        <w:t>2.</w:t>
                      </w:r>
                    </w:p>
                    <w:p w:rsidR="00B51385" w:rsidRDefault="00B51385">
                      <w:r>
                        <w:t>3.</w:t>
                      </w:r>
                    </w:p>
                    <w:p w:rsidR="00B51385" w:rsidRDefault="00B51385"/>
                  </w:txbxContent>
                </v:textbox>
              </v:shape>
            </w:pict>
          </mc:Fallback>
        </mc:AlternateContent>
      </w:r>
      <w:r w:rsidR="00B5138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9912A9" wp14:editId="3AF84C60">
                <wp:simplePos x="0" y="0"/>
                <wp:positionH relativeFrom="column">
                  <wp:posOffset>2794474</wp:posOffset>
                </wp:positionH>
                <wp:positionV relativeFrom="paragraph">
                  <wp:posOffset>1965533</wp:posOffset>
                </wp:positionV>
                <wp:extent cx="5785241" cy="1127760"/>
                <wp:effectExtent l="0" t="0" r="1905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241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 xml:space="preserve">2. 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>3.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 xml:space="preserve">4. 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A234A6" w:rsidRDefault="00A234A6" w:rsidP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912A9" id="Text Box 6" o:spid="_x0000_s1037" type="#_x0000_t202" style="position:absolute;left:0;text-align:left;margin-left:220.05pt;margin-top:154.75pt;width:455.55pt;height:8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" fillcolor="white [3201]" strokeweight=".5pt">
                <v:textbox>
                  <w:txbxContent>
                    <w:p w:rsidR="00A234A6" w:rsidRDefault="00A234A6" w:rsidP="00A234A6">
                      <w:pPr>
                        <w:spacing w:after="0"/>
                      </w:pPr>
                      <w:r>
                        <w:t>1.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  <w:r>
                        <w:t xml:space="preserve">2. 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  <w:r>
                        <w:t>3.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  <w:r>
                        <w:t xml:space="preserve">4. 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A234A6" w:rsidRDefault="00A234A6" w:rsidP="00A234A6"/>
                  </w:txbxContent>
                </v:textbox>
              </v:shape>
            </w:pict>
          </mc:Fallback>
        </mc:AlternateContent>
      </w:r>
      <w:r w:rsidR="00A234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6D2615" wp14:editId="63EA321C">
                <wp:simplePos x="0" y="0"/>
                <wp:positionH relativeFrom="column">
                  <wp:posOffset>2973936</wp:posOffset>
                </wp:positionH>
                <wp:positionV relativeFrom="paragraph">
                  <wp:posOffset>3555051</wp:posOffset>
                </wp:positionV>
                <wp:extent cx="5606042" cy="1128044"/>
                <wp:effectExtent l="0" t="0" r="762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042" cy="1128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  <w:r>
                              <w:br/>
                              <w:t xml:space="preserve">2. </w:t>
                            </w:r>
                          </w:p>
                          <w:p w:rsidR="00A234A6" w:rsidRDefault="00A234A6" w:rsidP="00A234A6">
                            <w:pPr>
                              <w:spacing w:after="0"/>
                            </w:pPr>
                          </w:p>
                          <w:p w:rsidR="00A234A6" w:rsidRDefault="00A234A6" w:rsidP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D2615" id="Text Box 7" o:spid="_x0000_s1038" type="#_x0000_t202" style="position:absolute;left:0;text-align:left;margin-left:234.15pt;margin-top:279.95pt;width:441.4pt;height:8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" fillcolor="white [3201]" strokeweight=".5pt">
                <v:textbox>
                  <w:txbxContent>
                    <w:p w:rsidR="00A234A6" w:rsidRDefault="00A234A6" w:rsidP="00A234A6">
                      <w:pPr>
                        <w:spacing w:after="0"/>
                      </w:pPr>
                      <w:r>
                        <w:t>1.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  <w:r>
                        <w:br/>
                        <w:t xml:space="preserve">2. </w:t>
                      </w:r>
                    </w:p>
                    <w:p w:rsidR="00A234A6" w:rsidRDefault="00A234A6" w:rsidP="00A234A6">
                      <w:pPr>
                        <w:spacing w:after="0"/>
                      </w:pPr>
                    </w:p>
                    <w:p w:rsidR="00A234A6" w:rsidRDefault="00A234A6" w:rsidP="00A234A6"/>
                  </w:txbxContent>
                </v:textbox>
              </v:shape>
            </w:pict>
          </mc:Fallback>
        </mc:AlternateContent>
      </w:r>
      <w:r w:rsidR="00A234A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28D254" wp14:editId="4A1373DE">
                <wp:simplePos x="0" y="0"/>
                <wp:positionH relativeFrom="column">
                  <wp:posOffset>7518400</wp:posOffset>
                </wp:positionH>
                <wp:positionV relativeFrom="paragraph">
                  <wp:posOffset>-249187</wp:posOffset>
                </wp:positionV>
                <wp:extent cx="1956987" cy="188007"/>
                <wp:effectExtent l="0" t="0" r="12065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87" cy="188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 w:rsidP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D254" id="Text Box 5" o:spid="_x0000_s1039" type="#_x0000_t202" style="position:absolute;left:0;text-align:left;margin-left:592pt;margin-top:-19.6pt;width:154.1pt;height:1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" fillcolor="white [3201]" strokeweight=".5pt">
                <v:textbox>
                  <w:txbxContent>
                    <w:p w:rsidR="00A234A6" w:rsidRDefault="00A234A6" w:rsidP="00A234A6"/>
                  </w:txbxContent>
                </v:textbox>
              </v:shape>
            </w:pict>
          </mc:Fallback>
        </mc:AlternateContent>
      </w:r>
      <w:r w:rsidR="00A234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2059C" wp14:editId="281959F0">
                <wp:simplePos x="0" y="0"/>
                <wp:positionH relativeFrom="column">
                  <wp:posOffset>7364475</wp:posOffset>
                </wp:positionH>
                <wp:positionV relativeFrom="paragraph">
                  <wp:posOffset>-488404</wp:posOffset>
                </wp:positionV>
                <wp:extent cx="1956987" cy="188007"/>
                <wp:effectExtent l="0" t="0" r="12065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87" cy="188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 w:rsidP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2059C" id="Text Box 4" o:spid="_x0000_s1040" type="#_x0000_t202" style="position:absolute;left:0;text-align:left;margin-left:579.9pt;margin-top:-38.45pt;width:154.1pt;height:1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" fillcolor="white [3201]" strokeweight=".5pt">
                <v:textbox>
                  <w:txbxContent>
                    <w:p w:rsidR="00A234A6" w:rsidRDefault="00A234A6" w:rsidP="00A234A6"/>
                  </w:txbxContent>
                </v:textbox>
              </v:shape>
            </w:pict>
          </mc:Fallback>
        </mc:AlternateContent>
      </w:r>
      <w:r w:rsidR="00A234A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DBB717" wp14:editId="05456A8B">
                <wp:simplePos x="0" y="0"/>
                <wp:positionH relativeFrom="column">
                  <wp:posOffset>4792191</wp:posOffset>
                </wp:positionH>
                <wp:positionV relativeFrom="paragraph">
                  <wp:posOffset>-248937</wp:posOffset>
                </wp:positionV>
                <wp:extent cx="1956987" cy="188007"/>
                <wp:effectExtent l="0" t="0" r="12065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87" cy="188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 w:rsidP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B717" id="Text Box 3" o:spid="_x0000_s1041" type="#_x0000_t202" style="position:absolute;left:0;text-align:left;margin-left:377.35pt;margin-top:-19.6pt;width:154.1pt;height:1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" fillcolor="white [3201]" strokeweight=".5pt">
                <v:textbox>
                  <w:txbxContent>
                    <w:p w:rsidR="00A234A6" w:rsidRDefault="00A234A6" w:rsidP="00A234A6"/>
                  </w:txbxContent>
                </v:textbox>
              </v:shape>
            </w:pict>
          </mc:Fallback>
        </mc:AlternateContent>
      </w:r>
      <w:r w:rsidR="00A234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1E2C6" wp14:editId="555DAA2E">
                <wp:simplePos x="0" y="0"/>
                <wp:positionH relativeFrom="column">
                  <wp:posOffset>4794191</wp:posOffset>
                </wp:positionH>
                <wp:positionV relativeFrom="paragraph">
                  <wp:posOffset>-478564</wp:posOffset>
                </wp:positionV>
                <wp:extent cx="1956987" cy="188007"/>
                <wp:effectExtent l="0" t="0" r="12065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87" cy="188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34A6" w:rsidRDefault="00A23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1E2C6" id="Text Box 2" o:spid="_x0000_s1042" type="#_x0000_t202" style="position:absolute;left:0;text-align:left;margin-left:377.5pt;margin-top:-37.7pt;width:154.1pt;height:1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" fillcolor="white [3201]" strokeweight=".5pt">
                <v:textbox>
                  <w:txbxContent>
                    <w:p w:rsidR="00A234A6" w:rsidRDefault="00A234A6"/>
                  </w:txbxContent>
                </v:textbox>
              </v:shape>
            </w:pict>
          </mc:Fallback>
        </mc:AlternateContent>
      </w:r>
      <w:r w:rsidR="00262B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FFA7" wp14:editId="5DB7DC9B">
                <wp:simplePos x="0" y="0"/>
                <wp:positionH relativeFrom="column">
                  <wp:posOffset>2973936</wp:posOffset>
                </wp:positionH>
                <wp:positionV relativeFrom="paragraph">
                  <wp:posOffset>487110</wp:posOffset>
                </wp:positionV>
                <wp:extent cx="5606042" cy="1128044"/>
                <wp:effectExtent l="0" t="0" r="762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042" cy="1128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62BB2" w:rsidRDefault="00262BB2" w:rsidP="00262BB2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:rsidR="00262BB2" w:rsidRDefault="00262BB2" w:rsidP="00262BB2">
                            <w:pPr>
                              <w:spacing w:after="0"/>
                            </w:pPr>
                            <w:r>
                              <w:t xml:space="preserve">2. </w:t>
                            </w:r>
                          </w:p>
                          <w:p w:rsidR="00262BB2" w:rsidRDefault="00262BB2" w:rsidP="00262BB2">
                            <w:pPr>
                              <w:spacing w:after="0"/>
                            </w:pPr>
                            <w:r>
                              <w:t>3.</w:t>
                            </w:r>
                          </w:p>
                          <w:p w:rsidR="00262BB2" w:rsidRDefault="00262BB2" w:rsidP="00262BB2">
                            <w:pPr>
                              <w:spacing w:after="0"/>
                            </w:pPr>
                            <w:r>
                              <w:t xml:space="preserve">4. </w:t>
                            </w:r>
                          </w:p>
                          <w:p w:rsidR="00262BB2" w:rsidRDefault="00262BB2" w:rsidP="00262BB2">
                            <w:pPr>
                              <w:spacing w:after="0"/>
                            </w:pPr>
                            <w:r>
                              <w:t xml:space="preserve">5.  </w:t>
                            </w:r>
                          </w:p>
                          <w:p w:rsidR="00262BB2" w:rsidRDefault="00262B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9FFA7" id="Text Box 1" o:spid="_x0000_s1043" type="#_x0000_t202" style="position:absolute;left:0;text-align:left;margin-left:234.15pt;margin-top:38.35pt;width:441.4pt;height:8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" fillcolor="white [3201]" strokeweight=".5pt">
                <v:textbox>
                  <w:txbxContent>
                    <w:p w:rsidR="00262BB2" w:rsidRDefault="00262BB2" w:rsidP="00262BB2">
                      <w:pPr>
                        <w:spacing w:after="0"/>
                      </w:pPr>
                      <w:r>
                        <w:t>1.</w:t>
                      </w:r>
                    </w:p>
                    <w:p w:rsidR="00262BB2" w:rsidRDefault="00262BB2" w:rsidP="00262BB2">
                      <w:pPr>
                        <w:spacing w:after="0"/>
                      </w:pPr>
                      <w:r>
                        <w:t xml:space="preserve">2. </w:t>
                      </w:r>
                    </w:p>
                    <w:p w:rsidR="00262BB2" w:rsidRDefault="00262BB2" w:rsidP="00262BB2">
                      <w:pPr>
                        <w:spacing w:after="0"/>
                      </w:pPr>
                      <w:r>
                        <w:t>3.</w:t>
                      </w:r>
                    </w:p>
                    <w:p w:rsidR="00262BB2" w:rsidRDefault="00262BB2" w:rsidP="00262BB2">
                      <w:pPr>
                        <w:spacing w:after="0"/>
                      </w:pPr>
                      <w:r>
                        <w:t xml:space="preserve">4. </w:t>
                      </w:r>
                    </w:p>
                    <w:p w:rsidR="00262BB2" w:rsidRDefault="00262BB2" w:rsidP="00262BB2">
                      <w:pPr>
                        <w:spacing w:after="0"/>
                      </w:pPr>
                      <w:r>
                        <w:t xml:space="preserve">5.  </w:t>
                      </w:r>
                    </w:p>
                    <w:p w:rsidR="00262BB2" w:rsidRDefault="00262BB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0E5F526D" wp14:editId="01DEB5A7">
            <wp:simplePos x="0" y="0"/>
            <wp:positionH relativeFrom="page">
              <wp:posOffset>0</wp:posOffset>
            </wp:positionH>
            <wp:positionV relativeFrom="page">
              <wp:posOffset>196</wp:posOffset>
            </wp:positionV>
            <wp:extent cx="10055352" cy="15544800"/>
            <wp:effectExtent l="0" t="0" r="3175" b="0"/>
            <wp:wrapTopAndBottom/>
            <wp:docPr id="1419" name="Picture 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5352" cy="155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09D6">
      <w:pgSz w:w="15840" w:h="244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49"/>
    <w:rsid w:val="00154348"/>
    <w:rsid w:val="00262BB2"/>
    <w:rsid w:val="00A234A6"/>
    <w:rsid w:val="00A909D6"/>
    <w:rsid w:val="00B51385"/>
    <w:rsid w:val="00B7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06E1"/>
  <w15:docId w15:val="{D0D37390-40AE-B04B-8240-979A608B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degilio/Desktop/The-Brand-Strategy-Canva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The-Brand-Strategy-Canvas.dotx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Canvas 5.0</dc:title>
  <dc:subject/>
  <dc:creator>Microsoft Office User</dc:creator>
  <cp:keywords/>
  <cp:lastModifiedBy>DeGilio, Ken</cp:lastModifiedBy>
  <cp:revision>1</cp:revision>
  <dcterms:created xsi:type="dcterms:W3CDTF">2020-10-06T18:13:00Z</dcterms:created>
  <dcterms:modified xsi:type="dcterms:W3CDTF">2020-10-06T18:13:00Z</dcterms:modified>
</cp:coreProperties>
</file>